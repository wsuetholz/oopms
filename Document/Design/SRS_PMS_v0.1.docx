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proofErr w:type="spellStart"/>
      <w:r w:rsidRPr="001F4C34">
        <w:rPr>
          <w:rFonts w:ascii="Arial" w:hAnsi="Arial" w:cs="Arial"/>
          <w:b/>
          <w:snapToGrid w:val="0"/>
          <w:lang w:val="en-US"/>
        </w:rPr>
        <w:t>Fpt</w:t>
      </w:r>
      <w:proofErr w:type="spellEnd"/>
      <w:r w:rsidRPr="001F4C34">
        <w:rPr>
          <w:rFonts w:ascii="Arial" w:hAnsi="Arial" w:cs="Arial"/>
          <w:b/>
          <w:snapToGrid w:val="0"/>
          <w:lang w:val="en-US"/>
        </w:rPr>
        <w:t xml:space="preserve">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 xml:space="preserve">Add </w:t>
            </w:r>
            <w:proofErr w:type="spellStart"/>
            <w:r>
              <w:t>use</w:t>
            </w:r>
            <w:r w:rsidR="007C622E">
              <w:t>case</w:t>
            </w:r>
            <w:proofErr w:type="spellEnd"/>
            <w:r w:rsidR="007C622E">
              <w:t xml:space="preserv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proofErr w:type="spellStart"/>
      <w:r w:rsidR="00D870AF">
        <w:rPr>
          <w:b/>
          <w:sz w:val="32"/>
          <w:szCs w:val="32"/>
        </w:rPr>
        <w:t>Manh</w:t>
      </w:r>
      <w:proofErr w:type="spellEnd"/>
      <w:r w:rsidR="00D870AF">
        <w:rPr>
          <w:b/>
          <w:sz w:val="32"/>
          <w:szCs w:val="32"/>
        </w:rPr>
        <w:t xml:space="preserve">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 xml:space="preserve">Ngo </w:t>
      </w:r>
      <w:proofErr w:type="spellStart"/>
      <w:r w:rsidR="0006414D" w:rsidRPr="0050170D">
        <w:rPr>
          <w:b/>
          <w:sz w:val="32"/>
          <w:szCs w:val="32"/>
        </w:rPr>
        <w:t>Duc</w:t>
      </w:r>
      <w:proofErr w:type="spellEnd"/>
      <w:r w:rsidR="0006414D" w:rsidRPr="0050170D">
        <w:rPr>
          <w:b/>
          <w:sz w:val="32"/>
          <w:szCs w:val="32"/>
        </w:rPr>
        <w:t xml:space="preserve"> </w:t>
      </w:r>
      <w:proofErr w:type="spellStart"/>
      <w:r w:rsidR="0006414D" w:rsidRPr="0050170D">
        <w:rPr>
          <w:b/>
          <w:sz w:val="32"/>
          <w:szCs w:val="32"/>
        </w:rPr>
        <w:t>Duy</w:t>
      </w:r>
      <w:proofErr w:type="spellEnd"/>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 xml:space="preserve">Le Ngoc </w:t>
      </w:r>
      <w:proofErr w:type="spellStart"/>
      <w:r w:rsidR="00D870AF">
        <w:rPr>
          <w:b/>
          <w:sz w:val="32"/>
          <w:szCs w:val="32"/>
        </w:rPr>
        <w:t>Thach</w:t>
      </w:r>
      <w:proofErr w:type="spellEnd"/>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110ED2" w:rsidP="008A42E9">
      <w:pPr>
        <w:pStyle w:val="TOC1"/>
        <w:rPr>
          <w:rFonts w:asciiTheme="minorHAnsi" w:eastAsiaTheme="minorEastAsia" w:hAnsiTheme="minorHAnsi" w:cstheme="minorBidi"/>
          <w:b w:val="0"/>
          <w:bCs w:val="0"/>
          <w:caps w:val="0"/>
          <w:szCs w:val="22"/>
          <w:lang w:val="en-US"/>
        </w:rPr>
      </w:pPr>
      <w:r w:rsidRPr="00110ED2">
        <w:rPr>
          <w:sz w:val="24"/>
          <w:lang w:val="en-GB"/>
        </w:rPr>
        <w:fldChar w:fldCharType="begin"/>
      </w:r>
      <w:r w:rsidR="003E7027">
        <w:rPr>
          <w:sz w:val="24"/>
          <w:lang w:val="en-GB"/>
        </w:rPr>
        <w:instrText xml:space="preserve"> TOC \o "1-2" \h \z </w:instrText>
      </w:r>
      <w:r w:rsidRPr="00110ED2">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110ED2"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110ED2"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110ED2"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110ED2"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 xml:space="preserve">In the future, software industries could very well depend on how quickly the procedures and systems of project management </w:t>
      </w:r>
      <w:proofErr w:type="gramStart"/>
      <w:r>
        <w:t>are adopted</w:t>
      </w:r>
      <w:proofErr w:type="gramEnd"/>
      <w:r>
        <w:t xml:space="preserve">. Therefore, Project Manager will play a very important role within organizations. Our mission is to provide an online </w:t>
      </w:r>
      <w:proofErr w:type="gramStart"/>
      <w:r>
        <w:t>system which</w:t>
      </w:r>
      <w:proofErr w:type="gramEnd"/>
      <w:r>
        <w:t xml:space="preserve">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 xml:space="preserve">This project aims to create an online </w:t>
      </w:r>
      <w:proofErr w:type="gramStart"/>
      <w:r w:rsidRPr="00E818C0">
        <w:t>software project management system</w:t>
      </w:r>
      <w:proofErr w:type="gramEnd"/>
      <w:r w:rsidRPr="00E818C0">
        <w:t xml:space="preserve">. With friendly interface, powerful tools, OOPMS provides powerful and efficient customized service for numerous kinds of managers from small to medium projects. Besides, OOPMS </w:t>
      </w:r>
      <w:proofErr w:type="gramStart"/>
      <w:r w:rsidRPr="00E818C0">
        <w:t>can be deployed</w:t>
      </w:r>
      <w:proofErr w:type="gramEnd"/>
      <w:r w:rsidRPr="00E818C0">
        <w:t xml:space="preserve">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110ED2">
        <w:fldChar w:fldCharType="begin"/>
      </w:r>
      <w:r w:rsidR="00AC2C73">
        <w:instrText xml:space="preserve"> SEQ Table \* ARABIC </w:instrText>
      </w:r>
      <w:r w:rsidR="00110ED2">
        <w:fldChar w:fldCharType="separate"/>
      </w:r>
      <w:r w:rsidR="006E1DB2">
        <w:rPr>
          <w:noProof/>
        </w:rPr>
        <w:t>1</w:t>
      </w:r>
      <w:r w:rsidR="00110ED2">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 xml:space="preserve">The </w:t>
      </w:r>
      <w:proofErr w:type="gramStart"/>
      <w:r w:rsidRPr="00A82697">
        <w:t>2</w:t>
      </w:r>
      <w:r w:rsidRPr="00A82697">
        <w:rPr>
          <w:vertAlign w:val="superscript"/>
        </w:rPr>
        <w:t>nd</w:t>
      </w:r>
      <w:r>
        <w:t>“</w:t>
      </w:r>
      <w:proofErr w:type="gramEnd"/>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 xml:space="preserve">The </w:t>
      </w:r>
      <w:proofErr w:type="gramStart"/>
      <w:r w:rsidRPr="00A82697">
        <w:t>3</w:t>
      </w:r>
      <w:r w:rsidRPr="00A82697">
        <w:rPr>
          <w:vertAlign w:val="superscript"/>
        </w:rPr>
        <w:t>rd</w:t>
      </w:r>
      <w:r w:rsidR="001B4D35">
        <w:t>“</w:t>
      </w:r>
      <w:proofErr w:type="gramEnd"/>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 xml:space="preserve">The </w:t>
      </w:r>
      <w:proofErr w:type="gramStart"/>
      <w:r w:rsidRPr="00A82697">
        <w:t>4</w:t>
      </w:r>
      <w:r w:rsidRPr="00A82697">
        <w:rPr>
          <w:vertAlign w:val="superscript"/>
        </w:rPr>
        <w:t>th</w:t>
      </w:r>
      <w:r w:rsidR="004A3270">
        <w:t>“</w:t>
      </w:r>
      <w:proofErr w:type="gramEnd"/>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3" o:title=""/>
          </v:shape>
          <o:OLEObject Type="Embed" ProgID="Visio.Drawing.11" ShapeID="_x0000_i1025" DrawAspect="Content" ObjectID="_1400250117" r:id="rId14"/>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w:t>
      </w:r>
      <w:proofErr w:type="gramStart"/>
      <w:r w:rsidR="00F46C62">
        <w:t>tracking  and</w:t>
      </w:r>
      <w:proofErr w:type="gramEnd"/>
      <w:r w:rsidR="00F46C62">
        <w:t xml:space="preserve">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proofErr w:type="gramStart"/>
      <w:r w:rsidR="00C5078A">
        <w:t>is designed</w:t>
      </w:r>
      <w:proofErr w:type="gramEnd"/>
      <w:r w:rsidR="00C5078A">
        <w:t xml:space="preserve"> for human operator</w:t>
      </w:r>
      <w:r w:rsidR="00794AEC">
        <w:t>s</w:t>
      </w:r>
      <w:r w:rsidR="00B22C2E">
        <w:t xml:space="preserve"> </w:t>
      </w:r>
      <w:r>
        <w:t xml:space="preserve">who are assumed to have the following characteristics: </w:t>
      </w:r>
    </w:p>
    <w:p w:rsidR="006C3DBE" w:rsidRDefault="006C3DBE" w:rsidP="007B1E73">
      <w:pPr>
        <w:ind w:left="720"/>
      </w:pPr>
      <w:proofErr w:type="gramStart"/>
      <w:r>
        <w:t>+ Fully</w:t>
      </w:r>
      <w:proofErr w:type="gramEnd"/>
      <w:r>
        <w:t xml:space="preserve"> understand the process of </w:t>
      </w:r>
      <w:r w:rsidR="00B22C2E">
        <w:t>Software project management and how it is crucial to business.</w:t>
      </w:r>
    </w:p>
    <w:p w:rsidR="00080C14" w:rsidRDefault="00080C14" w:rsidP="007B1E73">
      <w:pPr>
        <w:ind w:left="720"/>
      </w:pPr>
      <w:proofErr w:type="gramStart"/>
      <w:r>
        <w:t xml:space="preserve">+ </w:t>
      </w:r>
      <w:r w:rsidRPr="00DA79F6">
        <w:t>No special knowledge or skills</w:t>
      </w:r>
      <w:r w:rsidR="00A471A2">
        <w:t>.</w:t>
      </w:r>
      <w:proofErr w:type="gramEnd"/>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proofErr w:type="spellStart"/>
      <w:r w:rsidR="00F46C62">
        <w:t>PMS</w:t>
      </w:r>
      <w:r w:rsidRPr="00961440">
        <w:t>application</w:t>
      </w:r>
      <w:proofErr w:type="spellEnd"/>
      <w:r w:rsidRPr="00961440">
        <w:t xml:space="preserve">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 xml:space="preserve">Team member can update task’s </w:t>
      </w:r>
      <w:proofErr w:type="spellStart"/>
      <w:r w:rsidRPr="00B22C2E">
        <w:rPr>
          <w:sz w:val="24"/>
          <w:szCs w:val="24"/>
        </w:rPr>
        <w:t>progess</w:t>
      </w:r>
      <w:proofErr w:type="spellEnd"/>
      <w:r w:rsidRPr="00B22C2E">
        <w:rPr>
          <w:sz w:val="24"/>
          <w:szCs w:val="24"/>
        </w:rPr>
        <w:t>.</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65pt;height:375.9pt" o:ole="">
            <v:imagedata r:id="rId15" o:title=""/>
          </v:shape>
          <o:OLEObject Type="Embed" ProgID="Visio.Drawing.11" ShapeID="_x0000_i1026" DrawAspect="Content" ObjectID="_1400250118" r:id="rId16"/>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55pt;height:542.35pt" o:ole="">
            <v:imagedata r:id="rId17" o:title=""/>
          </v:shape>
          <o:OLEObject Type="Embed" ProgID="Visio.Drawing.11" ShapeID="_x0000_i1027" DrawAspect="Content" ObjectID="_1400250119" r:id="rId18"/>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2pt;height:83.2pt" o:ole="">
            <v:imagedata r:id="rId19" o:title=""/>
          </v:shape>
          <o:OLEObject Type="Embed" ProgID="Visio.Drawing.11" ShapeID="_x0000_i1028" DrawAspect="Content" ObjectID="_1400250120" r:id="rId20"/>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 xml:space="preserve">User goes </w:t>
            </w:r>
            <w:proofErr w:type="spellStart"/>
            <w:r w:rsidR="00A025DB">
              <w:rPr>
                <w:rFonts w:eastAsia="SimSun"/>
                <w:lang w:eastAsia="zh-CN"/>
              </w:rPr>
              <w:t>into</w:t>
            </w:r>
            <w:r w:rsidR="00F46C62">
              <w:rPr>
                <w:rFonts w:eastAsia="SimSun"/>
                <w:lang w:eastAsia="zh-CN"/>
              </w:rPr>
              <w:t>PMS</w:t>
            </w:r>
            <w:proofErr w:type="spellEnd"/>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proofErr w:type="gramStart"/>
            <w:r>
              <w:rPr>
                <w:rFonts w:eastAsia="SimSun"/>
                <w:lang w:eastAsia="zh-CN"/>
              </w:rPr>
              <w:t>5.</w:t>
            </w:r>
            <w:r w:rsidR="00F706DA">
              <w:rPr>
                <w:rFonts w:eastAsia="SimSun"/>
                <w:lang w:eastAsia="zh-CN"/>
              </w:rPr>
              <w:t>Display</w:t>
            </w:r>
            <w:proofErr w:type="gramEnd"/>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proofErr w:type="spellStart"/>
            <w:r w:rsidR="00F46C62">
              <w:rPr>
                <w:rFonts w:eastAsia="SimSun"/>
                <w:lang w:eastAsia="zh-CN"/>
              </w:rPr>
              <w:t>PMS</w:t>
            </w:r>
            <w:r w:rsidR="00537640">
              <w:rPr>
                <w:rFonts w:eastAsia="SimSun"/>
                <w:lang w:eastAsia="zh-CN"/>
              </w:rPr>
              <w:t>will</w:t>
            </w:r>
            <w:proofErr w:type="spellEnd"/>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6F7BA6" w:rsidRDefault="007B1E73" w:rsidP="007B1E73">
      <w:pPr>
        <w:pStyle w:val="Heading2"/>
      </w:pPr>
      <w:r>
        <w:object w:dxaOrig="3638" w:dyaOrig="1660">
          <v:shape id="_x0000_i1029" type="#_x0000_t75" style="width:181.4pt;height:83.2pt" o:ole="">
            <v:imagedata r:id="rId21" o:title=""/>
          </v:shape>
          <o:OLEObject Type="Embed" ProgID="Visio.Drawing.11" ShapeID="_x0000_i1029" DrawAspect="Content" ObjectID="_1400250121" r:id="rId22"/>
        </w:object>
      </w:r>
      <w:r w:rsidR="00807BAC">
        <w:br/>
      </w:r>
      <w:bookmarkEnd w:id="72"/>
    </w:p>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 xml:space="preserve">Users </w:t>
            </w:r>
            <w:proofErr w:type="spellStart"/>
            <w:r w:rsidR="00AD1498" w:rsidRPr="00700BC9">
              <w:rPr>
                <w:rFonts w:eastAsia="SimSun"/>
                <w:lang w:eastAsia="zh-CN"/>
              </w:rPr>
              <w:t>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sing</w:t>
            </w:r>
            <w:proofErr w:type="spellEnd"/>
            <w:r w:rsidR="007F69F2" w:rsidRPr="00700BC9">
              <w:rPr>
                <w:rFonts w:eastAsia="SimSun"/>
                <w:lang w:eastAsia="zh-CN"/>
              </w:rPr>
              <w:t xml:space="preserve"> </w:t>
            </w:r>
            <w:proofErr w:type="spellStart"/>
            <w:r w:rsidR="00F46C62">
              <w:rPr>
                <w:rFonts w:eastAsia="SimSun"/>
                <w:lang w:eastAsia="zh-CN"/>
              </w:rPr>
              <w:t>PMS</w:t>
            </w:r>
            <w:r w:rsidR="007F69F2" w:rsidRPr="00700BC9">
              <w:rPr>
                <w:rFonts w:eastAsia="SimSun"/>
                <w:lang w:eastAsia="zh-CN"/>
              </w:rPr>
              <w:t>and</w:t>
            </w:r>
            <w:proofErr w:type="spellEnd"/>
            <w:r w:rsidR="007F69F2" w:rsidRPr="00700BC9">
              <w:rPr>
                <w:rFonts w:eastAsia="SimSun"/>
                <w:lang w:eastAsia="zh-CN"/>
              </w:rPr>
              <w:t xml:space="preserve">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3"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3"/>
    </w:p>
    <w:p w:rsidR="008734E4" w:rsidRDefault="008734E4" w:rsidP="008A42E9">
      <w:r>
        <w:object w:dxaOrig="4442" w:dyaOrig="1660">
          <v:shape id="_x0000_i1030" type="#_x0000_t75" style="width:222.55pt;height:83.2pt" o:ole="">
            <v:imagedata r:id="rId23" o:title=""/>
          </v:shape>
          <o:OLEObject Type="Embed" ProgID="Visio.Drawing.11" ShapeID="_x0000_i1030" DrawAspect="Content" ObjectID="_1400250122" r:id="rId2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lastRenderedPageBreak/>
        <w:t>7.1.4 Edit User’s Information</w:t>
      </w:r>
      <w:bookmarkEnd w:id="74"/>
    </w:p>
    <w:p w:rsidR="008734E4" w:rsidRDefault="008734E4" w:rsidP="008A42E9">
      <w:r>
        <w:object w:dxaOrig="4451" w:dyaOrig="1660">
          <v:shape id="_x0000_i1031" type="#_x0000_t75" style="width:222.55pt;height:83.2pt" o:ole="">
            <v:imagedata r:id="rId25" o:title=""/>
          </v:shape>
          <o:OLEObject Type="Embed" ProgID="Visio.Drawing.11" ShapeID="_x0000_i1031" DrawAspect="Content" ObjectID="_1400250123" r:id="rId2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lastRenderedPageBreak/>
        <w:t>7.1.5 Register New Account</w:t>
      </w:r>
      <w:bookmarkEnd w:id="75"/>
    </w:p>
    <w:p w:rsidR="008734E4" w:rsidRDefault="008734E4" w:rsidP="008A42E9">
      <w:r>
        <w:object w:dxaOrig="4481" w:dyaOrig="1660">
          <v:shape id="_x0000_i1032" type="#_x0000_t75" style="width:224.4pt;height:83.2pt" o:ole="">
            <v:imagedata r:id="rId27" o:title=""/>
          </v:shape>
          <o:OLEObject Type="Embed" ProgID="Visio.Drawing.11" ShapeID="_x0000_i1032" DrawAspect="Content" ObjectID="_1400250124" r:id="rId2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lastRenderedPageBreak/>
        <w:br/>
      </w:r>
      <w:r>
        <w:br/>
      </w:r>
      <w:r w:rsidR="008734E4">
        <w:t>7.1.6 Reset Password</w:t>
      </w:r>
      <w:bookmarkEnd w:id="76"/>
    </w:p>
    <w:p w:rsidR="008734E4" w:rsidRDefault="008734E4" w:rsidP="008A42E9">
      <w:r>
        <w:object w:dxaOrig="4460" w:dyaOrig="1660">
          <v:shape id="_x0000_i1033" type="#_x0000_t75" style="width:222.55pt;height:83.2pt" o:ole="">
            <v:imagedata r:id="rId29" o:title=""/>
          </v:shape>
          <o:OLEObject Type="Embed" ProgID="Visio.Drawing.11" ShapeID="_x0000_i1033" DrawAspect="Content" ObjectID="_1400250125" r:id="rId3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6pt;height:419.85pt" o:ole="">
            <v:imagedata r:id="rId31" o:title=""/>
          </v:shape>
          <o:OLEObject Type="Embed" ProgID="Visio.Drawing.11" ShapeID="_x0000_i1034" DrawAspect="Content" ObjectID="_1400250126" r:id="rId32"/>
        </w:object>
      </w:r>
    </w:p>
    <w:p w:rsidR="008A42E9" w:rsidRDefault="00807BAC" w:rsidP="008A42E9">
      <w:pPr>
        <w:pStyle w:val="Heading2"/>
      </w:pPr>
      <w:bookmarkStart w:id="77"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85pt;height:83.2pt" o:ole="">
            <v:imagedata r:id="rId33" o:title=""/>
          </v:shape>
          <o:OLEObject Type="Embed" ProgID="Visio.Drawing.11" ShapeID="_x0000_i1035" DrawAspect="Content" ObjectID="_1400250127" r:id="rId34"/>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8" w:name="_Toc326241036"/>
    </w:p>
    <w:p w:rsidR="008734E4" w:rsidRPr="00894859" w:rsidRDefault="008734E4" w:rsidP="008A42E9">
      <w:pPr>
        <w:pStyle w:val="Heading2"/>
        <w:rPr>
          <w:rFonts w:cs="Times New Roman"/>
        </w:rPr>
      </w:pPr>
      <w:r>
        <w:t>7.2.2 Admin Search Project</w:t>
      </w:r>
      <w:bookmarkEnd w:id="78"/>
    </w:p>
    <w:p w:rsidR="008734E4" w:rsidRDefault="008734E4" w:rsidP="008A42E9">
      <w:r>
        <w:object w:dxaOrig="4082" w:dyaOrig="1660">
          <v:shape id="_x0000_i1036" type="#_x0000_t75" style="width:203.85pt;height:83.2pt" o:ole="">
            <v:imagedata r:id="rId35" o:title=""/>
          </v:shape>
          <o:OLEObject Type="Embed" ProgID="Visio.Drawing.11" ShapeID="_x0000_i1036" DrawAspect="Content" ObjectID="_1400250128" r:id="rId3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9" w:name="_Toc326241037"/>
      <w:r>
        <w:lastRenderedPageBreak/>
        <w:t>7.2.3 Admin Edit Project</w:t>
      </w:r>
      <w:bookmarkEnd w:id="79"/>
    </w:p>
    <w:p w:rsidR="008734E4" w:rsidRDefault="008734E4" w:rsidP="008A42E9">
      <w:r>
        <w:object w:dxaOrig="4041" w:dyaOrig="1660">
          <v:shape id="_x0000_i1037" type="#_x0000_t75" style="width:201.95pt;height:83.2pt" o:ole="">
            <v:imagedata r:id="rId37" o:title=""/>
          </v:shape>
          <o:OLEObject Type="Embed" ProgID="Visio.Drawing.11" ShapeID="_x0000_i1037" DrawAspect="Content" ObjectID="_1400250129" r:id="rId3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lastRenderedPageBreak/>
        <w:t>7.2.4 Admin Manage Module</w:t>
      </w:r>
      <w:bookmarkEnd w:id="80"/>
    </w:p>
    <w:p w:rsidR="008734E4" w:rsidRDefault="008734E4" w:rsidP="008A42E9">
      <w:r>
        <w:object w:dxaOrig="4132" w:dyaOrig="1660">
          <v:shape id="_x0000_i1038" type="#_x0000_t75" style="width:205.7pt;height:83.2pt" o:ole="">
            <v:imagedata r:id="rId39" o:title=""/>
          </v:shape>
          <o:OLEObject Type="Embed" ProgID="Visio.Drawing.11" ShapeID="_x0000_i1038" DrawAspect="Content" ObjectID="_1400250130" r:id="rId4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lastRenderedPageBreak/>
        <w:t>7.2.5 Admin Team Management</w:t>
      </w:r>
      <w:bookmarkEnd w:id="81"/>
    </w:p>
    <w:p w:rsidR="008734E4" w:rsidRDefault="008734E4" w:rsidP="008A42E9">
      <w:r>
        <w:object w:dxaOrig="4617" w:dyaOrig="1660">
          <v:shape id="_x0000_i1039" type="#_x0000_t75" style="width:230.95pt;height:83.2pt" o:ole="">
            <v:imagedata r:id="rId41" o:title=""/>
          </v:shape>
          <o:OLEObject Type="Embed" ProgID="Visio.Drawing.11" ShapeID="_x0000_i1039" DrawAspect="Content" ObjectID="_1400250131" r:id="rId42"/>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lastRenderedPageBreak/>
        <w:br/>
      </w:r>
      <w:r>
        <w:br/>
      </w:r>
      <w:r w:rsidR="008734E4">
        <w:t>7.2.6 Admin Search User</w:t>
      </w:r>
      <w:bookmarkEnd w:id="82"/>
    </w:p>
    <w:p w:rsidR="008734E4" w:rsidRDefault="008734E4" w:rsidP="008A42E9">
      <w:r>
        <w:object w:dxaOrig="4329" w:dyaOrig="1660">
          <v:shape id="_x0000_i1040" type="#_x0000_t75" style="width:216.95pt;height:83.2pt" o:ole="">
            <v:imagedata r:id="rId43" o:title=""/>
          </v:shape>
          <o:OLEObject Type="Embed" ProgID="Visio.Drawing.11" ShapeID="_x0000_i1040" DrawAspect="Content" ObjectID="_1400250132" r:id="rId4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lastRenderedPageBreak/>
        <w:t>7.2.7 Admin Create User</w:t>
      </w:r>
      <w:bookmarkEnd w:id="83"/>
    </w:p>
    <w:p w:rsidR="008734E4" w:rsidRDefault="008734E4" w:rsidP="008A42E9">
      <w:r>
        <w:object w:dxaOrig="4329" w:dyaOrig="1660">
          <v:shape id="_x0000_i1041" type="#_x0000_t75" style="width:216.95pt;height:83.2pt" o:ole="">
            <v:imagedata r:id="rId45" o:title=""/>
          </v:shape>
          <o:OLEObject Type="Embed" ProgID="Visio.Drawing.11" ShapeID="_x0000_i1041" DrawAspect="Content" ObjectID="_1400250133" r:id="rId4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lastRenderedPageBreak/>
        <w:t>7.2.8 Admin Edit User</w:t>
      </w:r>
      <w:bookmarkEnd w:id="84"/>
    </w:p>
    <w:p w:rsidR="008734E4" w:rsidRDefault="008734E4" w:rsidP="008A42E9">
      <w:r>
        <w:object w:dxaOrig="4329" w:dyaOrig="1660">
          <v:shape id="_x0000_i1042" type="#_x0000_t75" style="width:216.95pt;height:83.2pt" o:ole="">
            <v:imagedata r:id="rId47" o:title=""/>
          </v:shape>
          <o:OLEObject Type="Embed" ProgID="Visio.Drawing.11" ShapeID="_x0000_i1042" DrawAspect="Content" ObjectID="_1400250134" r:id="rId4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lastRenderedPageBreak/>
        <w:t>7.2.9 Admin Change User’s Status</w:t>
      </w:r>
      <w:bookmarkEnd w:id="85"/>
    </w:p>
    <w:p w:rsidR="008734E4" w:rsidRDefault="008734E4" w:rsidP="008A42E9">
      <w:r>
        <w:object w:dxaOrig="4977" w:dyaOrig="1660">
          <v:shape id="_x0000_i1043" type="#_x0000_t75" style="width:249.65pt;height:83.2pt" o:ole="">
            <v:imagedata r:id="rId49" o:title=""/>
          </v:shape>
          <o:OLEObject Type="Embed" ProgID="Visio.Drawing.11" ShapeID="_x0000_i1043" DrawAspect="Content" ObjectID="_1400250135" r:id="rId5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85pt" o:ole="">
            <v:imagedata r:id="rId51" o:title=""/>
          </v:shape>
          <o:OLEObject Type="Embed" ProgID="Visio.Drawing.11" ShapeID="_x0000_i1044" DrawAspect="Content" ObjectID="_1400250136" r:id="rId52"/>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95pt;height:83.2pt" o:ole="">
            <v:imagedata r:id="rId53" o:title=""/>
          </v:shape>
          <o:OLEObject Type="Embed" ProgID="Visio.Drawing.11" ShapeID="_x0000_i1045" DrawAspect="Content" ObjectID="_1400250137" r:id="rId54"/>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Project Manager and Team Member to filter tasks that </w:t>
            </w:r>
            <w:proofErr w:type="gramStart"/>
            <w:r>
              <w:t>are displayed</w:t>
            </w:r>
            <w:proofErr w:type="gramEnd"/>
            <w:r>
              <w:t xml:space="preserve">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2pt" o:ole="">
            <v:imagedata r:id="rId55" o:title=""/>
          </v:shape>
          <o:OLEObject Type="Embed" ProgID="Visio.Drawing.11" ShapeID="_x0000_i1046" DrawAspect="Content" ObjectID="_1400250138" r:id="rId56"/>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95pt;height:83.2pt" o:ole="">
            <v:imagedata r:id="rId57" o:title=""/>
          </v:shape>
          <o:OLEObject Type="Embed" ProgID="Visio.Drawing.11" ShapeID="_x0000_i1047" DrawAspect="Content" ObjectID="_1400250139" r:id="rId5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proofErr w:type="gramStart"/>
            <w:r w:rsidRPr="00D40BE3">
              <w:rPr>
                <w:rFonts w:eastAsia="SimSun"/>
                <w:lang w:eastAsia="zh-CN"/>
              </w:rPr>
              <w:t>1</w:t>
            </w:r>
            <w:r>
              <w:rPr>
                <w:rFonts w:eastAsia="SimSun"/>
                <w:lang w:eastAsia="zh-CN"/>
              </w:rPr>
              <w:t>.</w:t>
            </w:r>
            <w:r>
              <w:rPr>
                <w:rFonts w:eastAsia="Calibri"/>
              </w:rPr>
              <w:t xml:space="preserve"> Filer Planner (optional).</w:t>
            </w:r>
            <w:proofErr w:type="gramEnd"/>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proofErr w:type="gramStart"/>
            <w:r>
              <w:rPr>
                <w:rFonts w:eastAsia="SimSun"/>
                <w:lang w:eastAsia="zh-CN"/>
              </w:rPr>
              <w:t>3</w:t>
            </w:r>
            <w:r w:rsidRPr="00D40BE3">
              <w:rPr>
                <w:rFonts w:eastAsia="SimSun"/>
                <w:lang w:eastAsia="zh-CN"/>
              </w:rPr>
              <w:t>.</w:t>
            </w:r>
            <w:r>
              <w:rPr>
                <w:rFonts w:eastAsia="Calibri"/>
              </w:rPr>
              <w:t>Redirect</w:t>
            </w:r>
            <w:proofErr w:type="gramEnd"/>
            <w:r>
              <w:rPr>
                <w:rFonts w:eastAsia="Calibri"/>
              </w:rPr>
              <w:t xml:space="preserve">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2pt" o:ole="">
            <v:imagedata r:id="rId59" o:title=""/>
          </v:shape>
          <o:OLEObject Type="Embed" ProgID="Visio.Drawing.11" ShapeID="_x0000_i1048" DrawAspect="Content" ObjectID="_1400250140" r:id="rId60"/>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55pt;height:93.5pt" o:ole="">
            <v:imagedata r:id="rId61" o:title=""/>
          </v:shape>
          <o:OLEObject Type="Embed" ProgID="Visio.Drawing.11" ShapeID="_x0000_i1049" DrawAspect="Content" ObjectID="_1400250141" r:id="rId62"/>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75pt;height:287.05pt" o:ole="">
            <v:imagedata r:id="rId63" o:title=""/>
          </v:shape>
          <o:OLEObject Type="Embed" ProgID="Visio.Drawing.11" ShapeID="_x0000_i1050" DrawAspect="Content" ObjectID="_1400250142" r:id="rId64"/>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pt;height:83.2pt" o:ole="">
            <v:imagedata r:id="rId65" o:title=""/>
          </v:shape>
          <o:OLEObject Type="Embed" ProgID="Visio.Drawing.11" ShapeID="_x0000_i1051" DrawAspect="Content" ObjectID="_1400250143" r:id="rId6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2pt;height:83.2pt" o:ole="">
            <v:imagedata r:id="rId67" o:title=""/>
          </v:shape>
          <o:OLEObject Type="Embed" ProgID="Visio.Drawing.11" ShapeID="_x0000_i1052" DrawAspect="Content" ObjectID="_1400250144" r:id="rId6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2pt;height:83.2pt" o:ole="">
            <v:imagedata r:id="rId69" o:title=""/>
          </v:shape>
          <o:OLEObject Type="Embed" ProgID="Visio.Drawing.11" ShapeID="_x0000_i1053" DrawAspect="Content" ObjectID="_1400250145" r:id="rId7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6" w:name="_Toc326241044"/>
      <w:r>
        <w:lastRenderedPageBreak/>
        <w:br/>
      </w:r>
    </w:p>
    <w:p w:rsidR="00A04A49" w:rsidRDefault="00A04A49" w:rsidP="008A42E9">
      <w:pPr>
        <w:pStyle w:val="Heading2"/>
      </w:pPr>
      <w:r>
        <w:t>7.4.4 Team Management</w:t>
      </w:r>
      <w:bookmarkEnd w:id="86"/>
    </w:p>
    <w:p w:rsidR="00A04A49" w:rsidRDefault="00A04A49" w:rsidP="008A42E9">
      <w:r>
        <w:object w:dxaOrig="4834" w:dyaOrig="1660">
          <v:shape id="_x0000_i1054" type="#_x0000_t75" style="width:242.2pt;height:83.2pt" o:ole="">
            <v:imagedata r:id="rId71" o:title=""/>
          </v:shape>
          <o:OLEObject Type="Embed" ProgID="Visio.Drawing.11" ShapeID="_x0000_i1054" DrawAspect="Content" ObjectID="_1400250146" r:id="rId7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2pt;height:83.2pt" o:ole="">
            <v:imagedata r:id="rId73" o:title=""/>
          </v:shape>
          <o:OLEObject Type="Embed" ProgID="Visio.Drawing.11" ShapeID="_x0000_i1055" DrawAspect="Content" ObjectID="_1400250147" r:id="rId7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2pt;height:83.2pt" o:ole="">
            <v:imagedata r:id="rId75" o:title=""/>
          </v:shape>
          <o:OLEObject Type="Embed" ProgID="Visio.Drawing.11" ShapeID="_x0000_i1056" DrawAspect="Content" ObjectID="_1400250148" r:id="rId7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2pt;height:83.2pt" o:ole="">
            <v:imagedata r:id="rId77" o:title=""/>
          </v:shape>
          <o:OLEObject Type="Embed" ProgID="Visio.Drawing.11" ShapeID="_x0000_i1057" DrawAspect="Content" ObjectID="_1400250149" r:id="rId7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2pt;height:83.2pt" o:ole="">
            <v:imagedata r:id="rId79" o:title=""/>
          </v:shape>
          <o:OLEObject Type="Embed" ProgID="Visio.Drawing.11" ShapeID="_x0000_i1058" DrawAspect="Content" ObjectID="_1400250150" r:id="rId8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1"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25pt;height:83.2pt" o:ole="">
            <v:imagedata r:id="rId81" o:title=""/>
          </v:shape>
          <o:OLEObject Type="Embed" ProgID="Visio.Drawing.11" ShapeID="_x0000_i1059" DrawAspect="Content" ObjectID="_1400250151" r:id="rId82"/>
        </w:object>
      </w:r>
      <w:r>
        <w:br/>
      </w:r>
      <w:r>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2" w:name="_Toc326241050"/>
      <w:r>
        <w:lastRenderedPageBreak/>
        <w:t>7.4.10 Edit Risk, Issue</w:t>
      </w:r>
      <w:bookmarkEnd w:id="92"/>
    </w:p>
    <w:p w:rsidR="00A04A49" w:rsidRDefault="00A04A49" w:rsidP="008A42E9">
      <w:r>
        <w:object w:dxaOrig="7693" w:dyaOrig="1660">
          <v:shape id="_x0000_i1060" type="#_x0000_t75" style="width:385.25pt;height:83.2pt" o:ole="">
            <v:imagedata r:id="rId83" o:title=""/>
          </v:shape>
          <o:OLEObject Type="Embed" ProgID="Visio.Drawing.11" ShapeID="_x0000_i1060" DrawAspect="Content" ObjectID="_1400250152" r:id="rId8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51"/>
      <w:r>
        <w:lastRenderedPageBreak/>
        <w:t>7.4.11 Delete Risk, Issue</w:t>
      </w:r>
      <w:bookmarkEnd w:id="93"/>
    </w:p>
    <w:p w:rsidR="00A04A49" w:rsidRDefault="00A04A49" w:rsidP="008A42E9">
      <w:r>
        <w:object w:dxaOrig="7693" w:dyaOrig="1660">
          <v:shape id="_x0000_i1061" type="#_x0000_t75" style="width:385.25pt;height:83.2pt" o:ole="">
            <v:imagedata r:id="rId85" o:title=""/>
          </v:shape>
          <o:OLEObject Type="Embed" ProgID="Visio.Drawing.11" ShapeID="_x0000_i1061" DrawAspect="Content" ObjectID="_1400250153" r:id="rId8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4" w:name="_Toc326241052"/>
      <w:r>
        <w:lastRenderedPageBreak/>
        <w:t>7.4.12 Add Change Request</w:t>
      </w:r>
      <w:bookmarkEnd w:id="94"/>
    </w:p>
    <w:p w:rsidR="00A04A49" w:rsidRDefault="00A04A49" w:rsidP="008A42E9">
      <w:r>
        <w:object w:dxaOrig="7693" w:dyaOrig="1660">
          <v:shape id="_x0000_i1062" type="#_x0000_t75" style="width:385.25pt;height:83.2pt" o:ole="">
            <v:imagedata r:id="rId87" o:title=""/>
          </v:shape>
          <o:OLEObject Type="Embed" ProgID="Visio.Drawing.11" ShapeID="_x0000_i1062" DrawAspect="Content" ObjectID="_1400250154" r:id="rId8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5" w:name="_Toc326241053"/>
    </w:p>
    <w:p w:rsidR="008A42E9" w:rsidRDefault="008A42E9" w:rsidP="008A42E9">
      <w:pPr>
        <w:pStyle w:val="Heading2"/>
      </w:pPr>
    </w:p>
    <w:p w:rsidR="009139B7" w:rsidRPr="009139B7" w:rsidRDefault="009139B7" w:rsidP="009139B7"/>
    <w:p w:rsidR="009139B7" w:rsidRPr="009139B7" w:rsidRDefault="009139B7" w:rsidP="009139B7"/>
    <w:bookmarkEnd w:id="95"/>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25pt;height:83.2pt" o:ole="">
            <v:imagedata r:id="rId89" o:title=""/>
          </v:shape>
          <o:OLEObject Type="Embed" ProgID="Visio.Drawing.11" ShapeID="_x0000_i1063" DrawAspect="Content" ObjectID="_1400250155" r:id="rId9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4"/>
      <w:r>
        <w:lastRenderedPageBreak/>
        <w:t>7.4.14 Delete Change Request</w:t>
      </w:r>
      <w:bookmarkEnd w:id="96"/>
    </w:p>
    <w:p w:rsidR="00A04A49" w:rsidRDefault="00A04A49" w:rsidP="008A42E9">
      <w:r>
        <w:object w:dxaOrig="7693" w:dyaOrig="1660">
          <v:shape id="_x0000_i1064" type="#_x0000_t75" style="width:385.25pt;height:83.2pt" o:ole="">
            <v:imagedata r:id="rId91" o:title=""/>
          </v:shape>
          <o:OLEObject Type="Embed" ProgID="Visio.Drawing.11" ShapeID="_x0000_i1064" DrawAspect="Content" ObjectID="_1400250156" r:id="rId9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7" w:name="_Toc326241055"/>
    <w:p w:rsidR="00A04A49" w:rsidRDefault="009139B7" w:rsidP="009139B7">
      <w:pPr>
        <w:pStyle w:val="Heading2"/>
      </w:pPr>
      <w:r>
        <w:object w:dxaOrig="7693" w:dyaOrig="1660">
          <v:shape id="_x0000_i1065" type="#_x0000_t75" style="width:385.25pt;height:83.2pt" o:ole="">
            <v:imagedata r:id="rId93" o:title=""/>
          </v:shape>
          <o:OLEObject Type="Embed" ProgID="Visio.Drawing.11" ShapeID="_x0000_i1065" DrawAspect="Content" ObjectID="_1400250157" r:id="rId94"/>
        </w:object>
      </w:r>
      <w:r>
        <w:br/>
      </w:r>
      <w:r>
        <w:br/>
      </w:r>
      <w:r>
        <w:br/>
      </w:r>
      <w:bookmarkEnd w:id="97"/>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8" w:name="_Toc326241056"/>
      <w:r>
        <w:lastRenderedPageBreak/>
        <w:t>7.4.16 Edit Product</w:t>
      </w:r>
      <w:r>
        <w:br/>
      </w:r>
      <w:r>
        <w:br/>
      </w:r>
      <w:bookmarkEnd w:id="98"/>
      <w:r w:rsidR="00A04A49">
        <w:object w:dxaOrig="7693" w:dyaOrig="1660">
          <v:shape id="_x0000_i1066" type="#_x0000_t75" style="width:385.25pt;height:83.2pt" o:ole="">
            <v:imagedata r:id="rId95" o:title=""/>
          </v:shape>
          <o:OLEObject Type="Embed" ProgID="Visio.Drawing.11" ShapeID="_x0000_i1066" DrawAspect="Content" ObjectID="_1400250158" r:id="rId9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9" w:name="_Toc326241057"/>
      <w:r>
        <w:lastRenderedPageBreak/>
        <w:t>7.4.17 Delete Product</w:t>
      </w:r>
    </w:p>
    <w:p w:rsidR="008A42E9" w:rsidRDefault="009139B7" w:rsidP="008A42E9">
      <w:pPr>
        <w:pStyle w:val="Heading2"/>
      </w:pPr>
      <w:r>
        <w:object w:dxaOrig="7693" w:dyaOrig="1660">
          <v:shape id="_x0000_i1067" type="#_x0000_t75" style="width:385.25pt;height:83.2pt" o:ole="">
            <v:imagedata r:id="rId97" o:title=""/>
          </v:shape>
          <o:OLEObject Type="Embed" ProgID="Visio.Drawing.11" ShapeID="_x0000_i1067" DrawAspect="Content" ObjectID="_1400250159" r:id="rId98"/>
        </w:object>
      </w:r>
    </w:p>
    <w:bookmarkEnd w:id="99"/>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8"/>
      <w:r>
        <w:lastRenderedPageBreak/>
        <w:t>7.4.18 Add Stage</w:t>
      </w:r>
      <w:r>
        <w:br/>
      </w:r>
      <w:r>
        <w:br/>
      </w:r>
      <w:r>
        <w:object w:dxaOrig="4834" w:dyaOrig="1660">
          <v:shape id="_x0000_i1068" type="#_x0000_t75" style="width:242.2pt;height:83.2pt" o:ole="">
            <v:imagedata r:id="rId99" o:title=""/>
          </v:shape>
          <o:OLEObject Type="Embed" ProgID="Visio.Drawing.11" ShapeID="_x0000_i1068" DrawAspect="Content" ObjectID="_1400250160" r:id="rId100"/>
        </w:object>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1" w:name="_Toc326241059"/>
      <w:r>
        <w:lastRenderedPageBreak/>
        <w:t>7.4.19 Edit Stage</w:t>
      </w:r>
      <w:bookmarkEnd w:id="101"/>
    </w:p>
    <w:p w:rsidR="00A04A49" w:rsidRDefault="00A04A49" w:rsidP="008A42E9">
      <w:r>
        <w:object w:dxaOrig="4834" w:dyaOrig="1660">
          <v:shape id="_x0000_i1069" type="#_x0000_t75" style="width:242.2pt;height:83.2pt" o:ole="">
            <v:imagedata r:id="rId101" o:title=""/>
          </v:shape>
          <o:OLEObject Type="Embed" ProgID="Visio.Drawing.11" ShapeID="_x0000_i1069" DrawAspect="Content" ObjectID="_1400250161" r:id="rId10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2"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2"/>
    <w:p w:rsidR="00A04A49" w:rsidRDefault="00A04A49" w:rsidP="008A42E9">
      <w:r>
        <w:object w:dxaOrig="4834" w:dyaOrig="1660">
          <v:shape id="_x0000_i1070" type="#_x0000_t75" style="width:242.2pt;height:83.2pt" o:ole="">
            <v:imagedata r:id="rId103" o:title=""/>
          </v:shape>
          <o:OLEObject Type="Embed" ProgID="Visio.Drawing.11" ShapeID="_x0000_i1070" DrawAspect="Content" ObjectID="_1400250162" r:id="rId10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3" w:name="_Toc326241061"/>
      <w:r>
        <w:lastRenderedPageBreak/>
        <w:t>7.4.21 Add Deliverable</w:t>
      </w:r>
      <w:bookmarkEnd w:id="103"/>
    </w:p>
    <w:p w:rsidR="00A04A49" w:rsidRDefault="00A04A49" w:rsidP="008A42E9">
      <w:r>
        <w:object w:dxaOrig="4834" w:dyaOrig="1660">
          <v:shape id="_x0000_i1071" type="#_x0000_t75" style="width:242.2pt;height:83.2pt" o:ole="">
            <v:imagedata r:id="rId105" o:title=""/>
          </v:shape>
          <o:OLEObject Type="Embed" ProgID="Visio.Drawing.11" ShapeID="_x0000_i1071" DrawAspect="Content" ObjectID="_1400250163" r:id="rId10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4" w:name="_Toc326241062"/>
    </w:p>
    <w:p w:rsidR="00A04A49" w:rsidRPr="00894859" w:rsidRDefault="00A04A49" w:rsidP="008A42E9">
      <w:pPr>
        <w:pStyle w:val="Heading2"/>
        <w:rPr>
          <w:rFonts w:cs="Times New Roman"/>
        </w:rPr>
      </w:pPr>
      <w:r>
        <w:t>7.4.22 Edit Deliverable</w:t>
      </w:r>
      <w:bookmarkEnd w:id="104"/>
    </w:p>
    <w:p w:rsidR="00A04A49" w:rsidRDefault="00A04A49" w:rsidP="008A42E9">
      <w:r>
        <w:object w:dxaOrig="4834" w:dyaOrig="1660">
          <v:shape id="_x0000_i1072" type="#_x0000_t75" style="width:242.2pt;height:83.2pt" o:ole="">
            <v:imagedata r:id="rId107" o:title=""/>
          </v:shape>
          <o:OLEObject Type="Embed" ProgID="Visio.Drawing.11" ShapeID="_x0000_i1072" DrawAspect="Content" ObjectID="_1400250164" r:id="rId10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5" w:name="_Toc326241063"/>
    </w:p>
    <w:p w:rsidR="00A04A49" w:rsidRPr="00894859" w:rsidRDefault="00A04A49" w:rsidP="008A42E9">
      <w:pPr>
        <w:pStyle w:val="Heading2"/>
        <w:rPr>
          <w:rFonts w:cs="Times New Roman"/>
        </w:rPr>
      </w:pPr>
      <w:r>
        <w:t>7.4.23 Delete Deliverable</w:t>
      </w:r>
      <w:bookmarkEnd w:id="105"/>
    </w:p>
    <w:p w:rsidR="00A04A49" w:rsidRDefault="00A04A49" w:rsidP="008A42E9">
      <w:r>
        <w:object w:dxaOrig="4860" w:dyaOrig="1660">
          <v:shape id="_x0000_i1073" type="#_x0000_t75" style="width:243.1pt;height:83.2pt" o:ole="">
            <v:imagedata r:id="rId109" o:title=""/>
          </v:shape>
          <o:OLEObject Type="Embed" ProgID="Visio.Drawing.11" ShapeID="_x0000_i1073" DrawAspect="Content" ObjectID="_1400250165" r:id="rId11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6"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6"/>
    <w:p w:rsidR="009139B7" w:rsidRDefault="009139B7" w:rsidP="008A42E9"/>
    <w:p w:rsidR="009139B7" w:rsidRDefault="00A04A49" w:rsidP="008A42E9">
      <w:r>
        <w:object w:dxaOrig="7750" w:dyaOrig="1660">
          <v:shape id="_x0000_i1074" type="#_x0000_t75" style="width:387.1pt;height:83.2pt" o:ole="">
            <v:imagedata r:id="rId111" o:title=""/>
          </v:shape>
          <o:OLEObject Type="Embed" ProgID="Visio.Drawing.11" ShapeID="_x0000_i1074" DrawAspect="Content" ObjectID="_1400250166" r:id="rId112"/>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7"/>
    <w:p w:rsidR="00A04A49" w:rsidRDefault="00A04A49" w:rsidP="008A42E9">
      <w:r>
        <w:object w:dxaOrig="6541" w:dyaOrig="1660">
          <v:shape id="_x0000_i1075" type="#_x0000_t75" style="width:326.35pt;height:83.2pt" o:ole="">
            <v:imagedata r:id="rId113" o:title=""/>
          </v:shape>
          <o:OLEObject Type="Embed" ProgID="Visio.Drawing.11" ShapeID="_x0000_i1075" DrawAspect="Content" ObjectID="_1400250167" r:id="rId11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6pt;height:191.7pt" o:ole="">
            <v:imagedata r:id="rId115" o:title=""/>
          </v:shape>
          <o:OLEObject Type="Embed" ProgID="Visio.Drawing.11" ShapeID="_x0000_i1076" DrawAspect="Content" ObjectID="_1400250168" r:id="rId116"/>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9pt;height:87.9pt" o:ole="">
            <v:imagedata r:id="rId117" o:title=""/>
          </v:shape>
          <o:OLEObject Type="Embed" ProgID="Visio.Drawing.11" ShapeID="_x0000_i1077" DrawAspect="Content" ObjectID="_1400250169" r:id="rId11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filter projects, which appear on Dashboard. Project on system </w:t>
            </w:r>
            <w:proofErr w:type="gramStart"/>
            <w:r>
              <w:t>can be filtered</w:t>
            </w:r>
            <w:proofErr w:type="gramEnd"/>
            <w:r>
              <w:t xml:space="preserve">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4.8pt;height:84.15pt" o:ole="">
            <v:imagedata r:id="rId119" o:title=""/>
          </v:shape>
          <o:OLEObject Type="Embed" ProgID="Visio.Drawing.11" ShapeID="_x0000_i1078" DrawAspect="Content" ObjectID="_1400250170" r:id="rId120"/>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5pt;height:391.8pt" o:ole="">
            <v:imagedata r:id="rId121" o:title=""/>
          </v:shape>
          <o:OLEObject Type="Embed" ProgID="Visio.Drawing.11" ShapeID="_x0000_i1079" DrawAspect="Content" ObjectID="_1400250171" r:id="rId122"/>
        </w:object>
      </w:r>
    </w:p>
    <w:p w:rsidR="008A42E9" w:rsidRDefault="008A42E9" w:rsidP="008A42E9">
      <w:pPr>
        <w:pStyle w:val="Heading2"/>
      </w:pPr>
      <w:bookmarkStart w:id="108"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8"/>
    <w:p w:rsidR="00BF1939" w:rsidRDefault="00BF1939" w:rsidP="008A42E9">
      <w:r>
        <w:object w:dxaOrig="3207" w:dyaOrig="1661">
          <v:shape id="_x0000_i1080" type="#_x0000_t75" style="width:159.9pt;height:83.2pt" o:ole="">
            <v:imagedata r:id="rId123" o:title=""/>
          </v:shape>
          <o:OLEObject Type="Embed" ProgID="Visio.Drawing.11" ShapeID="_x0000_i1080" DrawAspect="Content" ObjectID="_1400250172" r:id="rId124"/>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2. Display page with required </w:t>
            </w:r>
            <w:proofErr w:type="spellStart"/>
            <w:r>
              <w:rPr>
                <w:rFonts w:eastAsia="SimSun"/>
                <w:lang w:eastAsia="zh-CN"/>
              </w:rPr>
              <w:t>fieldfor</w:t>
            </w:r>
            <w:proofErr w:type="spellEnd"/>
            <w:r>
              <w:rPr>
                <w:rFonts w:eastAsia="SimSun"/>
                <w:lang w:eastAsia="zh-CN"/>
              </w:rPr>
              <w:t xml:space="preserve">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proofErr w:type="gramStart"/>
            <w:r>
              <w:rPr>
                <w:rFonts w:eastAsia="MS PGothic"/>
              </w:rPr>
              <w:t>How to save requirement documents.</w:t>
            </w:r>
            <w:proofErr w:type="gramEnd"/>
            <w:r>
              <w:rPr>
                <w:rFonts w:eastAsia="MS PGothic"/>
              </w:rPr>
              <w:t xml:space="preserve">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9"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9"/>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7pt;height:83.2pt" o:ole="">
            <v:imagedata r:id="rId125" o:title=""/>
          </v:shape>
          <o:OLEObject Type="Embed" ProgID="Visio.Drawing.11" ShapeID="_x0000_i1081" DrawAspect="Content" ObjectID="_1400250173" r:id="rId126"/>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w:t>
            </w:r>
            <w:proofErr w:type="spellStart"/>
            <w:r>
              <w:t>updatedocument</w:t>
            </w:r>
            <w:proofErr w:type="spellEnd"/>
            <w:r>
              <w: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0"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0"/>
    <w:p w:rsidR="00BF1939" w:rsidRDefault="00BF1939" w:rsidP="008A42E9">
      <w:r>
        <w:object w:dxaOrig="3218" w:dyaOrig="1661">
          <v:shape id="_x0000_i1082" type="#_x0000_t75" style="width:159.9pt;height:83.2pt" o:ole="">
            <v:imagedata r:id="rId127" o:title=""/>
          </v:shape>
          <o:OLEObject Type="Embed" ProgID="Visio.Drawing.11" ShapeID="_x0000_i1082" DrawAspect="Content" ObjectID="_1400250174" r:id="rId12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1"/>
    </w:p>
    <w:p w:rsidR="00BF1939" w:rsidRPr="00762028" w:rsidRDefault="00BF1939" w:rsidP="008A42E9">
      <w:pPr>
        <w:ind w:firstLine="360"/>
      </w:pPr>
      <w:r>
        <w:br/>
      </w:r>
    </w:p>
    <w:p w:rsidR="00BF1939" w:rsidRDefault="00BF1939" w:rsidP="008A42E9">
      <w:r>
        <w:object w:dxaOrig="3207" w:dyaOrig="1661">
          <v:shape id="_x0000_i1083" type="#_x0000_t75" style="width:159.9pt;height:83.2pt" o:ole="">
            <v:imagedata r:id="rId129" o:title=""/>
          </v:shape>
          <o:OLEObject Type="Embed" ProgID="Visio.Drawing.11" ShapeID="_x0000_i1083" DrawAspect="Content" ObjectID="_1400250175" r:id="rId130"/>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proofErr w:type="gramStart"/>
            <w:r>
              <w:rPr>
                <w:rFonts w:eastAsia="SimSun"/>
                <w:lang w:eastAsia="zh-CN"/>
              </w:rPr>
              <w:t>2. Sort and Display new list.</w:t>
            </w:r>
            <w:proofErr w:type="gramEnd"/>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3pt;height:260.9pt" o:ole="">
            <v:imagedata r:id="rId131" o:title=""/>
          </v:shape>
          <o:OLEObject Type="Embed" ProgID="Visio.Drawing.11" ShapeID="_x0000_i1084" DrawAspect="Content" ObjectID="_1400250176" r:id="rId132"/>
        </w:object>
      </w:r>
    </w:p>
    <w:p w:rsidR="008A42E9" w:rsidRDefault="008A42E9" w:rsidP="008A42E9">
      <w:pPr>
        <w:pStyle w:val="Heading2"/>
      </w:pPr>
      <w:bookmarkStart w:id="112"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2"/>
    <w:p w:rsidR="00BF1939" w:rsidRDefault="00BF1939" w:rsidP="008A42E9">
      <w:r>
        <w:object w:dxaOrig="5475" w:dyaOrig="1660">
          <v:shape id="_x0000_i1085" type="#_x0000_t75" style="width:273.95pt;height:83.2pt" o:ole="">
            <v:imagedata r:id="rId133" o:title=""/>
          </v:shape>
          <o:OLEObject Type="Embed" ProgID="Visio.Drawing.11" ShapeID="_x0000_i1085" DrawAspect="Content" ObjectID="_1400250177" r:id="rId134"/>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3"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3"/>
    <w:p w:rsidR="00BF1939" w:rsidRDefault="00BF1939" w:rsidP="008A42E9">
      <w:r>
        <w:object w:dxaOrig="3557" w:dyaOrig="1660">
          <v:shape id="_x0000_i1086" type="#_x0000_t75" style="width:177.65pt;height:83.2pt" o:ole="">
            <v:imagedata r:id="rId135" o:title=""/>
          </v:shape>
          <o:OLEObject Type="Embed" ProgID="Visio.Drawing.11" ShapeID="_x0000_i1086" DrawAspect="Content" ObjectID="_1400250178" r:id="rId136"/>
        </w:object>
      </w:r>
    </w:p>
    <w:p w:rsidR="00BF1939" w:rsidRDefault="00BF1939" w:rsidP="008A42E9">
      <w:pPr>
        <w:pStyle w:val="Caption"/>
      </w:pPr>
      <w:r>
        <w:t xml:space="preserve">Figure </w:t>
      </w:r>
      <w:r w:rsidR="00110ED2">
        <w:fldChar w:fldCharType="begin"/>
      </w:r>
      <w:r w:rsidR="00C95B34">
        <w:instrText xml:space="preserve"> SEQ Figure \* ARABIC </w:instrText>
      </w:r>
      <w:r w:rsidR="00110ED2">
        <w:fldChar w:fldCharType="separate"/>
      </w:r>
      <w:r>
        <w:rPr>
          <w:noProof/>
        </w:rPr>
        <w:t>20</w:t>
      </w:r>
      <w:r w:rsidR="00110ED2">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4"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4"/>
    <w:p w:rsidR="00BF1939" w:rsidRDefault="00BF1939" w:rsidP="008A42E9">
      <w:r>
        <w:object w:dxaOrig="5338" w:dyaOrig="1710">
          <v:shape id="_x0000_i1087" type="#_x0000_t75" style="width:266.5pt;height:86.05pt" o:ole="">
            <v:imagedata r:id="rId137" o:title=""/>
          </v:shape>
          <o:OLEObject Type="Embed" ProgID="Visio.Drawing.11" ShapeID="_x0000_i1087" DrawAspect="Content" ObjectID="_1400250179" r:id="rId138"/>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 xml:space="preserve">Assigned member can change status of defect to opened, </w:t>
            </w:r>
            <w:proofErr w:type="spellStart"/>
            <w:r>
              <w:t>canceled</w:t>
            </w:r>
            <w:proofErr w:type="spellEnd"/>
            <w:r>
              <w:t xml:space="preserve">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5" w:name="_Toc326241073"/>
      <w:r>
        <w:lastRenderedPageBreak/>
        <w:t>7.8</w:t>
      </w:r>
      <w:r w:rsidR="00303C04">
        <w:t xml:space="preserve"> </w:t>
      </w:r>
      <w:proofErr w:type="spellStart"/>
      <w:r w:rsidR="00303C04">
        <w:t>Timesheet</w:t>
      </w:r>
      <w:r w:rsidR="008C7DDE">
        <w:t>Module</w:t>
      </w:r>
      <w:bookmarkEnd w:id="115"/>
      <w:proofErr w:type="spellEnd"/>
    </w:p>
    <w:bookmarkStart w:id="116" w:name="_Toc326241074"/>
    <w:bookmarkEnd w:id="116"/>
    <w:p w:rsidR="008C7DDE" w:rsidRPr="008C7DDE" w:rsidRDefault="008C7DDE" w:rsidP="008A42E9">
      <w:pPr>
        <w:pStyle w:val="Heading2"/>
      </w:pPr>
      <w:r>
        <w:object w:dxaOrig="7261" w:dyaOrig="8102">
          <v:shape id="_x0000_i1088" type="#_x0000_t75" style="width:363.75pt;height:404.9pt" o:ole="">
            <v:imagedata r:id="rId139" o:title=""/>
          </v:shape>
          <o:OLEObject Type="Embed" ProgID="Visio.Drawing.11" ShapeID="_x0000_i1088" DrawAspect="Content" ObjectID="_1400250180" r:id="rId140"/>
        </w:object>
      </w:r>
    </w:p>
    <w:p w:rsidR="008A42E9" w:rsidRDefault="008A42E9" w:rsidP="008A42E9">
      <w:pPr>
        <w:pStyle w:val="Heading2"/>
      </w:pPr>
      <w:bookmarkStart w:id="117"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7"/>
    </w:p>
    <w:p w:rsidR="008C7DDE" w:rsidRDefault="00273658" w:rsidP="008A42E9">
      <w:r>
        <w:object w:dxaOrig="5187" w:dyaOrig="1773">
          <v:shape id="_x0000_i1089" type="#_x0000_t75" style="width:259pt;height:87.9pt" o:ole="">
            <v:imagedata r:id="rId141" o:title=""/>
          </v:shape>
          <o:OLEObject Type="Embed" ProgID="Visio.Drawing.11" ShapeID="_x0000_i1089" DrawAspect="Content" ObjectID="_1400250181" r:id="rId142"/>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8"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8"/>
    </w:p>
    <w:p w:rsidR="00303C04" w:rsidRDefault="009F5B73" w:rsidP="008A42E9">
      <w:r>
        <w:object w:dxaOrig="5446" w:dyaOrig="1660">
          <v:shape id="_x0000_i1090" type="#_x0000_t75" style="width:272.1pt;height:83.2pt" o:ole="">
            <v:imagedata r:id="rId143" o:title=""/>
          </v:shape>
          <o:OLEObject Type="Embed" ProgID="Visio.Drawing.11" ShapeID="_x0000_i1090" DrawAspect="Content" ObjectID="_1400250182" r:id="rId144"/>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 xml:space="preserve">Add </w:t>
            </w:r>
            <w:proofErr w:type="spellStart"/>
            <w:r>
              <w:rPr>
                <w:rFonts w:eastAsia="Calibri"/>
                <w:b/>
              </w:rPr>
              <w:t>Timesheet</w:t>
            </w:r>
            <w:r w:rsidRPr="00F458C3">
              <w:rPr>
                <w:rFonts w:eastAsia="Calibri"/>
                <w:b/>
              </w:rPr>
              <w:t>t</w:t>
            </w:r>
            <w:proofErr w:type="spellEnd"/>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2.1pt;height:83.2pt" o:ole="">
            <v:imagedata r:id="rId145" o:title=""/>
          </v:shape>
          <o:OLEObject Type="Embed" ProgID="Visio.Drawing.11" ShapeID="_x0000_i1091" DrawAspect="Content" ObjectID="_1400250183" r:id="rId146"/>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9"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9"/>
    </w:p>
    <w:p w:rsidR="00303C04" w:rsidRDefault="009F5B73" w:rsidP="008A42E9">
      <w:r>
        <w:object w:dxaOrig="5446" w:dyaOrig="1660">
          <v:shape id="_x0000_i1092" type="#_x0000_t75" style="width:272.1pt;height:83.2pt" o:ole="">
            <v:imagedata r:id="rId147" o:title=""/>
          </v:shape>
          <o:OLEObject Type="Embed" ProgID="Visio.Drawing.11" ShapeID="_x0000_i1092" DrawAspect="Content" ObjectID="_1400250184" r:id="rId148"/>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4pt;height:83.2pt" o:ole="">
            <v:imagedata r:id="rId149" o:title=""/>
          </v:shape>
          <o:OLEObject Type="Embed" ProgID="Visio.Drawing.11" ShapeID="_x0000_i1093" DrawAspect="Content" ObjectID="_1400250185" r:id="rId150"/>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25pt;height:177.65pt" o:ole="">
            <v:imagedata r:id="rId151" o:title=""/>
          </v:shape>
          <o:OLEObject Type="Embed" ProgID="Visio.Drawing.11" ShapeID="_x0000_i1094" DrawAspect="Content" ObjectID="_1400250186" r:id="rId152"/>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0" w:name="_Toc326241079"/>
      <w:r>
        <w:lastRenderedPageBreak/>
        <w:t xml:space="preserve">8. </w:t>
      </w:r>
      <w:r w:rsidR="003E7027">
        <w:t>NON-FUNCTIONAL Requirements</w:t>
      </w:r>
      <w:bookmarkEnd w:id="120"/>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1" w:name="_Toc521150205"/>
      <w:bookmarkStart w:id="122" w:name="_Toc326241080"/>
      <w:r>
        <w:t>8</w:t>
      </w:r>
      <w:r w:rsidR="00345D46">
        <w:t xml:space="preserve">.1 </w:t>
      </w:r>
      <w:r w:rsidR="003E7027">
        <w:t>Usability</w:t>
      </w:r>
      <w:bookmarkEnd w:id="121"/>
      <w:bookmarkEnd w:id="122"/>
    </w:p>
    <w:p w:rsidR="00922EF4" w:rsidRDefault="00922EF4" w:rsidP="008A42E9">
      <w:r>
        <w:t xml:space="preserve">The </w:t>
      </w:r>
      <w:proofErr w:type="spellStart"/>
      <w:r w:rsidR="00F46C62">
        <w:t>PMS</w:t>
      </w:r>
      <w:r>
        <w:t>usability</w:t>
      </w:r>
      <w:proofErr w:type="spellEnd"/>
      <w:r>
        <w:t xml:space="preserve"> is the key factor to ensure that the system run exactly as well as the operators can control the system efficiently.</w:t>
      </w:r>
    </w:p>
    <w:p w:rsidR="00CF588B" w:rsidRDefault="00CF588B" w:rsidP="008A42E9">
      <w:r>
        <w:t xml:space="preserve">The </w:t>
      </w:r>
      <w:proofErr w:type="spellStart"/>
      <w:r w:rsidR="00F46C62">
        <w:t>PMS</w:t>
      </w:r>
      <w:r>
        <w:t>application</w:t>
      </w:r>
      <w:proofErr w:type="spellEnd"/>
      <w:r>
        <w:t xml:space="preserve">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proofErr w:type="spellStart"/>
      <w:r>
        <w:t>PMS</w:t>
      </w:r>
      <w:r w:rsidR="008606D7">
        <w:t>users</w:t>
      </w:r>
      <w:proofErr w:type="spellEnd"/>
      <w:r w:rsidR="008606D7">
        <w:t xml:space="preserve"> </w:t>
      </w:r>
      <w:proofErr w:type="gramStart"/>
      <w:r w:rsidR="008606D7">
        <w:t>are assumed</w:t>
      </w:r>
      <w:proofErr w:type="gramEnd"/>
      <w:r w:rsidR="008606D7">
        <w:t xml:space="preserve">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3" w:name="_Toc521150206"/>
      <w:proofErr w:type="gramStart"/>
      <w:r>
        <w:t>Operators</w:t>
      </w:r>
      <w:r w:rsidR="009847A5">
        <w:t>’</w:t>
      </w:r>
      <w:r w:rsidR="00DB7C8C" w:rsidRPr="008606D7">
        <w:t xml:space="preserve"> training time requirement: </w:t>
      </w:r>
      <w:r w:rsidR="000D6E69">
        <w:t>6</w:t>
      </w:r>
      <w:r w:rsidR="00DB7C8C" w:rsidRPr="008606D7">
        <w:t>0 minutes.</w:t>
      </w:r>
      <w:proofErr w:type="gramEnd"/>
    </w:p>
    <w:p w:rsidR="003E7027" w:rsidRDefault="00606F99" w:rsidP="008A42E9">
      <w:pPr>
        <w:pStyle w:val="Heading2"/>
      </w:pPr>
      <w:bookmarkStart w:id="124" w:name="_Toc326241081"/>
      <w:r>
        <w:t>8</w:t>
      </w:r>
      <w:r w:rsidR="00345D46">
        <w:t xml:space="preserve">.2 </w:t>
      </w:r>
      <w:r w:rsidR="003E7027">
        <w:t>Reliability</w:t>
      </w:r>
      <w:bookmarkEnd w:id="123"/>
      <w:bookmarkEnd w:id="124"/>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proofErr w:type="gramStart"/>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proofErr w:type="spellStart"/>
      <w:r w:rsidR="00F46C62">
        <w:rPr>
          <w:rFonts w:eastAsia="Arial Unicode MS"/>
        </w:rPr>
        <w:t>PMS</w:t>
      </w:r>
      <w:r>
        <w:rPr>
          <w:rFonts w:eastAsia="Arial Unicode MS"/>
        </w:rPr>
        <w:t>has</w:t>
      </w:r>
      <w:proofErr w:type="spellEnd"/>
      <w:r>
        <w:rPr>
          <w:rFonts w:eastAsia="Arial Unicode MS"/>
        </w:rPr>
        <w:t xml:space="preserve"> to be ON.</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proofErr w:type="gramStart"/>
      <w:r>
        <w:rPr>
          <w:rFonts w:eastAsia="Arial Unicode MS"/>
        </w:rPr>
        <w:t>Mean Time b</w:t>
      </w:r>
      <w:r w:rsidR="00604B44" w:rsidRPr="00653DA5">
        <w:rPr>
          <w:rFonts w:eastAsia="Arial Unicode MS"/>
        </w:rPr>
        <w:t>etween Failures (MTBF): more than 6 months.</w:t>
      </w:r>
      <w:proofErr w:type="gramEnd"/>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 xml:space="preserve">Maximum Bugs and Defect Rate: 0.3 bugs per thousand lines of code </w:t>
      </w:r>
      <w:proofErr w:type="gramStart"/>
      <w:r w:rsidRPr="00653DA5">
        <w:rPr>
          <w:rFonts w:eastAsia="Arial Unicode MS"/>
        </w:rPr>
        <w:t>(0.3 bugs/KLOC)</w:t>
      </w:r>
      <w:proofErr w:type="gramEnd"/>
      <w:r w:rsidRPr="00653DA5">
        <w:rPr>
          <w:rFonts w:eastAsia="Arial Unicode MS"/>
        </w:rPr>
        <w:t>.</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xml:space="preserve">+ Loss </w:t>
      </w:r>
      <w:proofErr w:type="spellStart"/>
      <w:r>
        <w:rPr>
          <w:rFonts w:eastAsia="Arial Unicode MS"/>
        </w:rPr>
        <w:t>ofLog</w:t>
      </w:r>
      <w:proofErr w:type="spellEnd"/>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5" w:name="_Toc521150207"/>
      <w:bookmarkStart w:id="126" w:name="_Toc326241082"/>
      <w:r>
        <w:t>8</w:t>
      </w:r>
      <w:r w:rsidR="00345D46">
        <w:t xml:space="preserve">.3 </w:t>
      </w:r>
      <w:r w:rsidR="003E7027">
        <w:t>Performance</w:t>
      </w:r>
      <w:bookmarkEnd w:id="125"/>
      <w:bookmarkEnd w:id="126"/>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proofErr w:type="gramStart"/>
      <w:r>
        <w:t>Only one operator at the same time.</w:t>
      </w:r>
      <w:proofErr w:type="gramEnd"/>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7" w:name="_Toc521150208"/>
      <w:bookmarkStart w:id="128" w:name="_Toc326241083"/>
      <w:r>
        <w:t>8</w:t>
      </w:r>
      <w:r w:rsidR="00345D46">
        <w:t xml:space="preserve">.4 </w:t>
      </w:r>
      <w:r w:rsidR="003E7027">
        <w:t>Supportability</w:t>
      </w:r>
      <w:bookmarkEnd w:id="127"/>
      <w:bookmarkEnd w:id="128"/>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29"/>
      <w:r>
        <w:t xml:space="preserve">Support working </w:t>
      </w:r>
      <w:proofErr w:type="gramStart"/>
      <w:r>
        <w:t>hou</w:t>
      </w:r>
      <w:r w:rsidR="00CF6EA5">
        <w:t>rs</w:t>
      </w:r>
      <w:proofErr w:type="gramEnd"/>
      <w:r w:rsidR="00CF6EA5">
        <w:t xml:space="preserve"> phone call technical support</w:t>
      </w:r>
      <w:r>
        <w:t>: 8:00 to 16:00 from Monday to Friday</w:t>
      </w:r>
      <w:commentRangeEnd w:id="129"/>
      <w:r w:rsidR="00F270CC">
        <w:rPr>
          <w:rStyle w:val="CommentReference"/>
        </w:rPr>
        <w:commentReference w:id="129"/>
      </w:r>
      <w:r>
        <w:t>.</w:t>
      </w:r>
    </w:p>
    <w:p w:rsidR="003E7027" w:rsidRDefault="00606F99" w:rsidP="008A42E9">
      <w:pPr>
        <w:pStyle w:val="Heading2"/>
      </w:pPr>
      <w:bookmarkStart w:id="130" w:name="_Toc521150209"/>
      <w:bookmarkStart w:id="131" w:name="_Toc326241084"/>
      <w:r>
        <w:t>8</w:t>
      </w:r>
      <w:r w:rsidR="00345D46">
        <w:t xml:space="preserve">.5 </w:t>
      </w:r>
      <w:r w:rsidR="003E7027">
        <w:t>Design Constraints</w:t>
      </w:r>
      <w:bookmarkEnd w:id="130"/>
      <w:bookmarkEnd w:id="131"/>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proofErr w:type="gramStart"/>
      <w:r w:rsidR="0094420B">
        <w:t>will</w:t>
      </w:r>
      <w:r w:rsidR="00CF6EA5">
        <w:t xml:space="preserve"> be developed</w:t>
      </w:r>
      <w:proofErr w:type="gramEnd"/>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bookmarkStart w:id="132" w:name="_GoBack"/>
      <w:bookmarkEnd w:id="132"/>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proofErr w:type="gramStart"/>
      <w:r w:rsidR="0094420B">
        <w:t>will</w:t>
      </w:r>
      <w:r w:rsidR="00083F08">
        <w:t xml:space="preserve"> be </w:t>
      </w:r>
      <w:r w:rsidR="00210FAD">
        <w:t>developed</w:t>
      </w:r>
      <w:proofErr w:type="gramEnd"/>
      <w:r w:rsidR="00210FAD">
        <w:t xml:space="preserve">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proofErr w:type="gramStart"/>
      <w:r w:rsidR="008614EC">
        <w:t>GUI ,</w:t>
      </w:r>
      <w:proofErr w:type="gramEnd"/>
      <w:r w:rsidR="008614EC">
        <w:t xml:space="preserve">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proofErr w:type="gramStart"/>
      <w:r>
        <w:t>3.6 ,</w:t>
      </w:r>
      <w:proofErr w:type="gramEnd"/>
      <w:r>
        <w:t xml:space="preserve"> SQA activity using FSOFT template and j-unit.</w:t>
      </w:r>
    </w:p>
    <w:p w:rsidR="003E7027" w:rsidRDefault="00606F99" w:rsidP="008A42E9">
      <w:pPr>
        <w:pStyle w:val="Heading2"/>
      </w:pPr>
      <w:bookmarkStart w:id="133" w:name="_Toc521150210"/>
      <w:bookmarkStart w:id="134" w:name="_Toc326241085"/>
      <w:r>
        <w:t>8</w:t>
      </w:r>
      <w:r w:rsidR="00345D46">
        <w:t xml:space="preserve">.6 </w:t>
      </w:r>
      <w:r w:rsidR="003E7027">
        <w:t>On-line User Documentation and Help System Requirements</w:t>
      </w:r>
      <w:bookmarkEnd w:id="133"/>
      <w:bookmarkEnd w:id="134"/>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5" w:name="_Toc521150211"/>
      <w:bookmarkStart w:id="136" w:name="_Toc326241086"/>
      <w:r>
        <w:t>8</w:t>
      </w:r>
      <w:r w:rsidR="00345D46">
        <w:t xml:space="preserve">.7 </w:t>
      </w:r>
      <w:r w:rsidR="003E7027">
        <w:t>Purchased Components</w:t>
      </w:r>
      <w:bookmarkEnd w:id="135"/>
      <w:bookmarkEnd w:id="136"/>
    </w:p>
    <w:p w:rsidR="004504CB" w:rsidRPr="004504CB" w:rsidRDefault="004504CB" w:rsidP="008A42E9">
      <w:pPr>
        <w:pStyle w:val="BodyText"/>
        <w:jc w:val="left"/>
      </w:pPr>
      <w:r>
        <w:tab/>
        <w:t>None</w:t>
      </w:r>
    </w:p>
    <w:p w:rsidR="003E7027" w:rsidRDefault="00606F99" w:rsidP="008A42E9">
      <w:pPr>
        <w:pStyle w:val="Heading2"/>
      </w:pPr>
      <w:bookmarkStart w:id="137" w:name="_Toc521150212"/>
      <w:bookmarkStart w:id="138" w:name="_Toc326241087"/>
      <w:r>
        <w:t>8</w:t>
      </w:r>
      <w:r w:rsidR="00345D46">
        <w:t xml:space="preserve">.8 </w:t>
      </w:r>
      <w:r w:rsidR="003E7027">
        <w:t>Interfaces</w:t>
      </w:r>
      <w:bookmarkEnd w:id="137"/>
      <w:bookmarkEnd w:id="138"/>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CE755B" w:rsidRPr="00CE755B">
        <w:rPr>
          <w:noProof/>
          <w:lang w:val="en-US" w:eastAsia="ja-JP"/>
        </w:rPr>
        <w:drawing>
          <wp:inline distT="0" distB="0" distL="0" distR="0">
            <wp:extent cx="5715000" cy="2447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715000" cy="2447925"/>
                    </a:xfrm>
                    <a:prstGeom prst="rect">
                      <a:avLst/>
                    </a:prstGeom>
                    <a:noFill/>
                    <a:ln w="9525">
                      <a:noFill/>
                      <a:miter lim="800000"/>
                      <a:headEnd/>
                      <a:tailEnd/>
                    </a:ln>
                  </pic:spPr>
                </pic:pic>
              </a:graphicData>
            </a:graphic>
          </wp:inline>
        </w:drawing>
      </w:r>
    </w:p>
    <w:p w:rsidR="007B1E73" w:rsidRDefault="00CE755B" w:rsidP="007B1E73">
      <w:pPr>
        <w:pStyle w:val="Heading3"/>
      </w:pPr>
      <w:r w:rsidRPr="00CE755B">
        <w:rPr>
          <w:b w:val="0"/>
          <w:bCs w:val="0"/>
          <w:noProof/>
          <w:lang w:val="en-US" w:eastAsia="ja-JP"/>
        </w:rPr>
        <w:lastRenderedPageBreak/>
        <w:drawing>
          <wp:inline distT="0" distB="0" distL="0" distR="0">
            <wp:extent cx="5431724" cy="23609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5431724" cy="2360938"/>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 xml:space="preserve">API to interact with sensors </w:t>
      </w:r>
      <w:proofErr w:type="gramStart"/>
      <w:r>
        <w:t>are</w:t>
      </w:r>
      <w:proofErr w:type="gramEnd"/>
      <w:r>
        <w:t xml:space="preserve"> provided in advance.</w:t>
      </w:r>
    </w:p>
    <w:p w:rsidR="003E7027" w:rsidRDefault="00660074" w:rsidP="008A42E9">
      <w:pPr>
        <w:pStyle w:val="Heading2"/>
      </w:pPr>
      <w:bookmarkStart w:id="139" w:name="_Toc521150213"/>
      <w:bookmarkStart w:id="140" w:name="_Toc326241088"/>
      <w:r>
        <w:t>8</w:t>
      </w:r>
      <w:r w:rsidR="00345D46">
        <w:t xml:space="preserve">.9 </w:t>
      </w:r>
      <w:r w:rsidR="003E7027">
        <w:t>Licensing Requirements</w:t>
      </w:r>
      <w:bookmarkEnd w:id="139"/>
      <w:bookmarkEnd w:id="140"/>
    </w:p>
    <w:p w:rsidR="00EA680A" w:rsidRPr="00BA1BDE" w:rsidRDefault="00BA1BDE" w:rsidP="008A42E9">
      <w:proofErr w:type="gramStart"/>
      <w:r>
        <w:t xml:space="preserve">The </w:t>
      </w:r>
      <w:proofErr w:type="spellStart"/>
      <w:r w:rsidR="00F46C62">
        <w:t>PMS</w:t>
      </w:r>
      <w:r>
        <w:t>is</w:t>
      </w:r>
      <w:proofErr w:type="spellEnd"/>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w:t>
      </w:r>
      <w:proofErr w:type="gramEnd"/>
      <w:r>
        <w:t xml:space="preserve"> No other use is legal.</w:t>
      </w:r>
      <w:r>
        <w:tab/>
      </w:r>
    </w:p>
    <w:p w:rsidR="003E7027" w:rsidRDefault="00660074" w:rsidP="008A42E9">
      <w:pPr>
        <w:pStyle w:val="Heading2"/>
      </w:pPr>
      <w:bookmarkStart w:id="141" w:name="_Toc521150214"/>
      <w:bookmarkStart w:id="142" w:name="_Toc326241089"/>
      <w:r>
        <w:t>8</w:t>
      </w:r>
      <w:r w:rsidR="00345D46">
        <w:t xml:space="preserve">.10 </w:t>
      </w:r>
      <w:r w:rsidR="003E7027">
        <w:t>Legal, Copyright, and Other Notices</w:t>
      </w:r>
      <w:bookmarkEnd w:id="141"/>
      <w:bookmarkEnd w:id="142"/>
    </w:p>
    <w:p w:rsidR="00BA1BDE" w:rsidRPr="00BA1BDE" w:rsidRDefault="00BA1BDE" w:rsidP="008A42E9">
      <w:r>
        <w:t xml:space="preserve">This </w:t>
      </w:r>
      <w:proofErr w:type="spellStart"/>
      <w:r w:rsidR="00F46C62">
        <w:t>PMS</w:t>
      </w:r>
      <w:r>
        <w:t>is</w:t>
      </w:r>
      <w:proofErr w:type="spellEnd"/>
      <w:r>
        <w:t xml:space="preserve">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5"/>
      <w:pgSz w:w="12240" w:h="15840"/>
      <w:pgMar w:top="1440" w:right="144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29"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1233" w:rsidRDefault="00881233" w:rsidP="00254B75">
      <w:r>
        <w:separator/>
      </w:r>
    </w:p>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p w:rsidR="00881233" w:rsidRDefault="00881233"/>
    <w:p w:rsidR="00881233" w:rsidRDefault="00881233"/>
    <w:p w:rsidR="00881233" w:rsidRDefault="00881233" w:rsidP="0018221F"/>
  </w:endnote>
  <w:endnote w:type="continuationSeparator" w:id="0">
    <w:p w:rsidR="00881233" w:rsidRDefault="00881233" w:rsidP="00254B75">
      <w:r>
        <w:continuationSeparator/>
      </w:r>
    </w:p>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p w:rsidR="00881233" w:rsidRDefault="00881233"/>
    <w:p w:rsidR="00881233" w:rsidRDefault="00881233"/>
    <w:p w:rsidR="00881233" w:rsidRDefault="00881233"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sidR="00110ED2">
      <w:rPr>
        <w:rStyle w:val="PageNumber"/>
      </w:rPr>
      <w:fldChar w:fldCharType="begin"/>
    </w:r>
    <w:r>
      <w:rPr>
        <w:rStyle w:val="PageNumber"/>
      </w:rPr>
      <w:instrText xml:space="preserve"> PAGE </w:instrText>
    </w:r>
    <w:r w:rsidR="00110ED2">
      <w:rPr>
        <w:rStyle w:val="PageNumber"/>
      </w:rPr>
      <w:fldChar w:fldCharType="separate"/>
    </w:r>
    <w:r w:rsidR="00CE755B">
      <w:rPr>
        <w:rStyle w:val="PageNumber"/>
        <w:noProof/>
      </w:rPr>
      <w:t>87</w:t>
    </w:r>
    <w:r w:rsidR="00110ED2">
      <w:rPr>
        <w:rStyle w:val="PageNumber"/>
      </w:rPr>
      <w:fldChar w:fldCharType="end"/>
    </w:r>
    <w:r>
      <w:rPr>
        <w:rStyle w:val="PageNumber"/>
      </w:rPr>
      <w:t>/</w:t>
    </w:r>
    <w:r w:rsidR="00110ED2">
      <w:rPr>
        <w:rStyle w:val="PageNumber"/>
      </w:rPr>
      <w:fldChar w:fldCharType="begin"/>
    </w:r>
    <w:r>
      <w:rPr>
        <w:rStyle w:val="PageNumber"/>
      </w:rPr>
      <w:instrText xml:space="preserve"> NUMPAGES </w:instrText>
    </w:r>
    <w:r w:rsidR="00110ED2">
      <w:rPr>
        <w:rStyle w:val="PageNumber"/>
      </w:rPr>
      <w:fldChar w:fldCharType="separate"/>
    </w:r>
    <w:r w:rsidR="00CE755B">
      <w:rPr>
        <w:rStyle w:val="PageNumber"/>
        <w:noProof/>
      </w:rPr>
      <w:t>88</w:t>
    </w:r>
    <w:r w:rsidR="00110ED2">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1233" w:rsidRDefault="00881233" w:rsidP="00254B75">
      <w:r>
        <w:separator/>
      </w:r>
    </w:p>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p w:rsidR="00881233" w:rsidRDefault="00881233"/>
    <w:p w:rsidR="00881233" w:rsidRDefault="00881233"/>
    <w:p w:rsidR="00881233" w:rsidRDefault="00881233" w:rsidP="0018221F"/>
  </w:footnote>
  <w:footnote w:type="continuationSeparator" w:id="0">
    <w:p w:rsidR="00881233" w:rsidRDefault="00881233" w:rsidP="00254B75">
      <w:r>
        <w:continuationSeparator/>
      </w:r>
    </w:p>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rsidP="00254B75"/>
    <w:p w:rsidR="00881233" w:rsidRDefault="00881233"/>
    <w:p w:rsidR="00881233" w:rsidRDefault="00881233"/>
    <w:p w:rsidR="00881233" w:rsidRDefault="00881233"/>
    <w:p w:rsidR="00881233" w:rsidRDefault="00881233"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 -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Pr="008B5426" w:rsidRDefault="008B5426" w:rsidP="008B5426">
    <w:pPr>
      <w:pStyle w:val="Header"/>
    </w:pPr>
    <w:r>
      <w:t>PMS - Software Requirement Specification</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ED2"/>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1233"/>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55B"/>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5.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emf"/><Relationship Id="rId112" Type="http://schemas.openxmlformats.org/officeDocument/2006/relationships/oleObject" Target="embeddings/oleObject50.bin"/><Relationship Id="rId133" Type="http://schemas.openxmlformats.org/officeDocument/2006/relationships/image" Target="media/image62.emf"/><Relationship Id="rId138" Type="http://schemas.openxmlformats.org/officeDocument/2006/relationships/oleObject" Target="embeddings/oleObject63.bin"/><Relationship Id="rId154" Type="http://schemas.openxmlformats.org/officeDocument/2006/relationships/image" Target="media/image73.png"/><Relationship Id="rId16" Type="http://schemas.openxmlformats.org/officeDocument/2006/relationships/oleObject" Target="embeddings/oleObject2.bin"/><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oleObject" Target="embeddings/oleObject10.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5.emf"/><Relationship Id="rId102" Type="http://schemas.openxmlformats.org/officeDocument/2006/relationships/oleObject" Target="embeddings/oleObject45.bin"/><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5.emf"/><Relationship Id="rId80" Type="http://schemas.openxmlformats.org/officeDocument/2006/relationships/oleObject" Target="embeddings/oleObject34.bin"/><Relationship Id="rId85" Type="http://schemas.openxmlformats.org/officeDocument/2006/relationships/image" Target="media/image38.emf"/><Relationship Id="rId150" Type="http://schemas.openxmlformats.org/officeDocument/2006/relationships/oleObject" Target="embeddings/oleObject69.bin"/><Relationship Id="rId155" Type="http://schemas.openxmlformats.org/officeDocument/2006/relationships/header" Target="header3.xml"/><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3.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emf"/><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8.bin"/><Relationship Id="rId91" Type="http://schemas.openxmlformats.org/officeDocument/2006/relationships/image" Target="media/image41.emf"/><Relationship Id="rId96" Type="http://schemas.openxmlformats.org/officeDocument/2006/relationships/oleObject" Target="embeddings/oleObject42.bin"/><Relationship Id="rId111" Type="http://schemas.openxmlformats.org/officeDocument/2006/relationships/image" Target="media/image51.e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8.emf"/><Relationship Id="rId15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8.bin"/><Relationship Id="rId151" Type="http://schemas.openxmlformats.org/officeDocument/2006/relationships/image" Target="media/image71.emf"/><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emf"/><Relationship Id="rId76" Type="http://schemas.openxmlformats.org/officeDocument/2006/relationships/oleObject" Target="embeddings/oleObject32.bin"/><Relationship Id="rId97" Type="http://schemas.openxmlformats.org/officeDocument/2006/relationships/image" Target="media/image44.e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emf"/><Relationship Id="rId66" Type="http://schemas.openxmlformats.org/officeDocument/2006/relationships/oleObject" Target="embeddings/oleObject27.bin"/><Relationship Id="rId87" Type="http://schemas.openxmlformats.org/officeDocument/2006/relationships/image" Target="media/image39.emf"/><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2.bin"/><Relationship Id="rId157"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oleObject" Target="embeddings/oleObject35.bin"/><Relationship Id="rId152" Type="http://schemas.openxmlformats.org/officeDocument/2006/relationships/oleObject" Target="embeddings/oleObject70.bin"/><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emf"/><Relationship Id="rId56" Type="http://schemas.openxmlformats.org/officeDocument/2006/relationships/oleObject" Target="embeddings/oleObject22.bin"/><Relationship Id="rId77" Type="http://schemas.openxmlformats.org/officeDocument/2006/relationships/image" Target="media/image34.emf"/><Relationship Id="rId100" Type="http://schemas.openxmlformats.org/officeDocument/2006/relationships/oleObject" Target="embeddings/oleObject44.bin"/><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oleObject" Target="embeddings/oleObject30.bin"/><Relationship Id="rId93" Type="http://schemas.openxmlformats.org/officeDocument/2006/relationships/image" Target="media/image42.emf"/><Relationship Id="rId98" Type="http://schemas.openxmlformats.org/officeDocument/2006/relationships/oleObject" Target="embeddings/oleObject43.bin"/><Relationship Id="rId121" Type="http://schemas.openxmlformats.org/officeDocument/2006/relationships/image" Target="media/image56.emf"/><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7.bin"/><Relationship Id="rId67" Type="http://schemas.openxmlformats.org/officeDocument/2006/relationships/image" Target="media/image29.emf"/><Relationship Id="rId116" Type="http://schemas.openxmlformats.org/officeDocument/2006/relationships/oleObject" Target="embeddings/oleObject52.bin"/><Relationship Id="rId137" Type="http://schemas.openxmlformats.org/officeDocument/2006/relationships/image" Target="media/image64.emf"/><Relationship Id="rId15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013CD-4640-4A87-83C4-5697ABDF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131</TotalTime>
  <Pages>88</Pages>
  <Words>8125</Words>
  <Characters>46319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PNTG</cp:lastModifiedBy>
  <cp:revision>15</cp:revision>
  <dcterms:created xsi:type="dcterms:W3CDTF">2012-05-31T00:15:00Z</dcterms:created>
  <dcterms:modified xsi:type="dcterms:W3CDTF">2012-06-03T10:34:00Z</dcterms:modified>
</cp:coreProperties>
</file>